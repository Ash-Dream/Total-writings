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333333"/>
  <w:body>
    <w:p>
      <w:pPr>
        <w:pStyle w:val="Title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</w:tabs>
        <w:bidi w:val="0"/>
        <w:spacing w:lineRule="auto" w:line="240" w:before="240" w:after="120"/>
        <w:jc w:val="center"/>
        <w:rPr>
          <w:sz w:val="48"/>
          <w:szCs w:val="48"/>
          <w:lang w:val="en-CA"/>
        </w:rPr>
      </w:pPr>
      <w:r>
        <w:rPr>
          <w:sz w:val="48"/>
          <w:szCs w:val="48"/>
          <w:lang w:val="en-CA"/>
        </w:rPr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rPr>
          <w:lang w:val="ru-RU"/>
        </w:rPr>
      </w:pPr>
      <w:r>
        <w:rPr>
          <w:lang w:val="ru-RU"/>
        </w:rPr>
        <w:t>ЧВК Смешарики</w:t>
      </w:r>
    </w:p>
    <w:p>
      <w:pPr>
        <w:sectPr>
          <w:headerReference w:type="default" r:id="rId2"/>
          <w:type w:val="nextPage"/>
          <w:pgSz w:w="7056" w:h="10368"/>
          <w:pgMar w:left="1134" w:right="1134" w:gutter="0" w:header="1134" w:top="1557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8_2418311028">
            <w:r>
              <w:rPr>
                <w:rStyle w:val="IndexLink"/>
              </w:rPr>
              <w:t>Записка от автора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30_2418311028">
            <w:r>
              <w:rPr>
                <w:rStyle w:val="IndexLink"/>
              </w:rPr>
              <w:t>Глава 0: История о главном персонаже</w:t>
              <w:tab/>
              <w:t>4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2_1871786921">
            <w:r>
              <w:rPr>
                <w:rStyle w:val="IndexLink"/>
              </w:rPr>
              <w:t>Глава 1: Начало истории персонажа в мире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>
          <w:rFonts w:ascii="Rubik" w:hAnsi="Rubik"/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0" w:name="__RefHeading___Toc28_2418311028"/>
      <w:bookmarkEnd w:id="0"/>
      <w:r>
        <w:rPr>
          <w:lang w:val="ru-RU"/>
        </w:rPr>
        <w:t>Записка от автора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Факин кукин</w:t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1" w:name="__RefHeading___Toc30_2418311028"/>
      <w:bookmarkEnd w:id="1"/>
      <w:r>
        <w:rPr>
          <w:lang w:val="ru-RU"/>
        </w:rPr>
        <w:t>Миссия 1</w:t>
      </w:r>
      <w:r>
        <w:rPr>
          <w:lang w:val="ru-RU"/>
        </w:rPr>
        <w:t xml:space="preserve">: </w:t>
      </w:r>
      <w:r>
        <w:rPr>
          <w:lang w:val="ru-RU"/>
        </w:rPr>
        <w:t>Не попутный ветер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 жаркой подземной комнате, с еле вращающимися вентиляторами на потолке сидело трое мужчин с приспущенными балаклавами песчаного цвета. Пока двое махали перед своим лицом папками с бумагами, что-бы немного остыть, третий упорно работал с ещё оставшимися бумагами.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Какая же жара, почему в эти бункеры не могут провести хотя-бы вентиляцию? Это просто невыносимо.</w:t>
        <w:br/>
        <w:t>- Ага, тут первыми сдохнем мы сами.</w:t>
        <w:br/>
        <w:t>- Замолчите вы оба, мешаете работать.</w:t>
        <w:br/>
        <w:t>- Хорошо, кеп.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Двое что отдыхали разлеглись на стульях получше, до момента пока дверь комнаты не начала медленно открываться. Все трое мгновенно отбросили стулья на которых сидели и достали автоматы что стояли вокруг.</w:t>
      </w:r>
    </w:p>
    <w:p>
      <w:pPr>
        <w:pStyle w:val="BodyText"/>
        <w:bidi w:val="0"/>
        <w:jc w:val="start"/>
        <w:rPr/>
      </w:pPr>
      <w:r>
        <w:rPr>
          <w:lang w:val="ru-RU"/>
        </w:rPr>
        <w:t>- КТО ЗДЕСЬ?!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 тёмном коридоре не было видно никого. Один из вооружённых не сдержался и открыл огонь от бедра в коридор. Весь магазин попал лишь в стены и пол.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ИДИ ПРОВЕРЬ!</w:t>
        <w:br/>
        <w:t>- САМ ИДИ!</w:t>
        <w:br/>
        <w:t>- КХХХ, СЫКЛО!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Кеп вышел из-за стола и уже собирался выйти в коридор, как в комнату завалилась цилиндрическая граната что очень быстро испускала дым, от которого хотелось и плакать и блевать.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ВСЕ НАРУЖУ!</w:t>
      </w:r>
    </w:p>
    <w:p>
      <w:pPr>
        <w:pStyle w:val="BodyText"/>
        <w:bidi w:val="0"/>
        <w:jc w:val="start"/>
        <w:rPr/>
      </w:pPr>
      <w:r>
        <w:rPr>
          <w:lang w:val="ru-RU"/>
        </w:rPr>
        <w:t>Трое вооружённых побежали в коридор параллельно стреляя в темноту, авось попадут. Гильзы сыпались на пол без остановки. Они добежали до развилки, где один путь ввёл наружу, а другой на кухню. Естественно прерываясь на кашель трое побежали наружу. Как только последний завернул на этой развилке, ему в грудь со спины вонзился нож.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ГХААА!</w:t>
        <w:br/>
        <w:t>- ДИН! НЕЕЕТ!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Второй в строю развернулся, но увидел что его товарищ сейчас был живым щитом для человека в противогазе, который уже прицелился ему в голову пистолетом в другой руке.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Пока-пока!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Заглушённый выстрел и голова второго превратилась в месиво. Человек что взял себе живой щит, вырвал нож из его груди и пробил на этот раз горло. Тот упал замертво. Только кеп смог выбежать наружу, где уже более-менее откашлялся и прицелился во вход в убежище.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Кто ты ублюдок?! Иди сюда!</w:t>
        <w:br/>
        <w:t>- Что-же, я в ловушке, хорошо, только не стреляй.</w:t>
      </w:r>
    </w:p>
    <w:p>
      <w:pPr>
        <w:pStyle w:val="BodyText"/>
        <w:bidi w:val="0"/>
        <w:jc w:val="start"/>
        <w:rPr/>
      </w:pPr>
      <w:r>
        <w:rPr>
          <w:lang w:val="ru-RU"/>
        </w:rPr>
        <w:t>В коридоре убежища послышалось как на землю упали пистолет и нож. Человек в противогазе начал проявляться в дыму и медленно подниматься по ступенькам что вели наружу. Вокруг них был лишь бескрайний песок и скалы.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ВСТАНЬ НА КОЛЕНИ И РУКИ ЗА ГОЛОВУ!</w:t>
        <w:br/>
        <w:t>- Хорошо-хорошо.</w:t>
        <w:br/>
        <w:t>- ЧТО ТЕБЕ ОТ МЕНЯ НАДО?!</w:t>
        <w:br/>
        <w:t>- Я лишь пришёл узнать где вы держите конвой с заложниками. Среди них есть наш охраняемый объект.</w:t>
        <w:br/>
        <w:t>- Конвой? Хах, он уже в пути.</w:t>
        <w:br/>
        <w:t>- Чего?</w:t>
        <w:br/>
        <w:t>- Идиот. Мы его уже отправили. Ну а теперь попрощайся.</w:t>
        <w:br/>
        <w:t>- Пока-пока.</w:t>
      </w:r>
    </w:p>
    <w:p>
      <w:pPr>
        <w:pStyle w:val="BodyText"/>
        <w:bidi w:val="0"/>
        <w:jc w:val="start"/>
        <w:rPr/>
      </w:pPr>
      <w:r>
        <w:rPr>
          <w:lang w:val="ru-RU"/>
        </w:rPr>
        <w:t>Мужчина передёрнул затвор автомата смотря на невозмутимого стоящего на коленях неизвестного. Лишь собрался он нажать на курок, как всё покрылось чёрным. Сам нападавший лишь увидел как мозги этого человека только-что вылетели наружу. Он встал с колен, встряхнул песок и начал возвращаться в помещение полное дыма. Рация в его ухе подала сигнал.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Приём, Крош, как всё прошло?</w:t>
        <w:br/>
        <w:t>- Приём, Ёжик, хороший выстрел. Свяжись с Кар-Карычем, конвой уже в пути.</w:t>
        <w:br/>
        <w:t>- Я тебя понял.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Посреди бескрайнего песка поднялся маленький горбик. Этот горбик сбросил с себя капюшон маскировочного костюма и сел на песке. Он вытащил из песка свою винтовку и положил её себе на плечо. Плотно скрытое лицо под слоями ткани наконец-то было открыто. Молодой, гладко выбритый парень, вяло достал флягу воды которую закопал под собой и начал из неё медленно пить утоляя жажду. Следующим его ходом было достать изнутри своего костюма уже серьёзную рацию для дальней связи. Он настроил её на нужный канал и заговорил.</w:t>
      </w:r>
    </w:p>
    <w:p>
      <w:pPr>
        <w:pStyle w:val="BodyText"/>
        <w:bidi w:val="0"/>
        <w:jc w:val="start"/>
        <w:rPr/>
      </w:pPr>
      <w:r>
        <w:rPr>
          <w:lang w:val="ru-RU"/>
        </w:rPr>
        <w:t>- Приём, Совунья, это Ёжик. Повторяю, приём.</w:t>
        <w:br/>
        <w:t>- О, Ёжик, хохо, ну как у вас прошло.</w:t>
        <w:br/>
        <w:t>- Дело сделано. Доложи Кар-Карычу, они уже выдвинулись.</w:t>
        <w:br/>
        <w:t>- Поняла. Убирайтесь за собой и возвращайтесь.</w:t>
        <w:br/>
        <w:t>- Есть, конец связи.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Ежик убрал рацию назад в костюм и достал бинокль, наблюдать когда Крош выйдет из того бункера. Тем временем в штабе в засекреченном месте, сидела Совунья попивая чай в комнате с очень большим количеством разных компьютеров и оборудования. Совунья была уже немного в возрасте, но от того не выглядело плохо. Она взяла с собой кружку чая, и вытащив тонкую рубашку из своих брюк направилась к Кар-Карычу. Она проходила по железному коридору с частым освещением и трубами. В конце этого коридора как раз была незапертая дверь. Женщина дважды постучала, и не дожидаясь ответа сама открыла дверь оттолкнув её ногой.</w:t>
      </w:r>
    </w:p>
    <w:p>
      <w:pPr>
        <w:pStyle w:val="BodyText"/>
        <w:bidi w:val="0"/>
        <w:jc w:val="start"/>
        <w:rPr/>
      </w:pPr>
      <w:r>
        <w:rPr>
          <w:lang w:val="ru-RU"/>
        </w:rPr>
        <w:t>- А вот и я, хохо.</w:t>
        <w:br/>
        <w:t>- Дорогая Совунья, есть новости?</w:t>
        <w:br/>
        <w:t>- Естественно.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 кабинете сидел мужчина что занимался разными бумагами и планами, но по заходу Совуньи отложил их в сторону. Женщина села в кресло перед его столом и забросила ноги на стол. Кар-Карыч наклонился над столом, поднял ноги Совуньи и достал из под них какой-то нужный документ, после чего положил её ноги обратно.</w:t>
      </w:r>
    </w:p>
    <w:p>
      <w:pPr>
        <w:pStyle w:val="BodyText"/>
        <w:bidi w:val="0"/>
        <w:jc w:val="start"/>
        <w:rPr/>
      </w:pPr>
      <w:r>
        <w:rPr>
          <w:lang w:val="ru-RU"/>
        </w:rPr>
        <w:t>- В общем, Крош и Ёжик закончили с работой.</w:t>
        <w:br/>
        <w:t>- Прекрасно. Продолжай.</w:t>
        <w:br/>
        <w:t>- Сейчас убираются за собой, а так доложили что конвой уже выдвинулся. Судя по сообщению, движение конвоя точно такое, как нам и предоставил заказчик, только время отличается.</w:t>
        <w:br/>
        <w:t>- Понятно понятно. Но больше нам неизвестно. Ладно, свяжись с Копатычем и Пином, им пора за работу. Пусть им помогает Лосяш.</w:t>
        <w:br/>
        <w:t>- Как скажешь.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Совунья вновь отхлебнула чая и убрав ноги со стола ушла, не закрыв за собой дверь.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Эта женщина…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Лосяшу пришлось самому встать из-за стола и закрыть за ней дверь. Он подошёл к карте на стене и ещё раз взглянул на маршрут конвоя.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Хммм, у них не должно быть проблем. Ладно, мне тоже надо продолжать работу.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Тем временем Совунья вернулась в комнату полную компьютеров. Уселась поудобнее в своё место и начала раздавать приказы.</w:t>
      </w:r>
    </w:p>
    <w:p>
      <w:pPr>
        <w:pStyle w:val="BodyText"/>
        <w:bidi w:val="0"/>
        <w:jc w:val="start"/>
        <w:rPr/>
      </w:pPr>
      <w:r>
        <w:rPr>
          <w:lang w:val="ru-RU"/>
        </w:rPr>
        <w:t>- Приём, тяжёлый отряд, приём.</w:t>
        <w:br/>
        <w:t>- Копатыч и Пин на связи.</w:t>
        <w:br/>
        <w:t>- Отлично. Вам новая работа. Берите оружие и выдвигайтесь на координаты что я вам высылаю. Будете осаждать конвой. Расчётное время 1 час.</w:t>
        <w:br/>
        <w:t>- Принято. Конец связи.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Совунья перенастроила компьютер и начала новую связь.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Лосяш, приём.</w:t>
        <w:br/>
        <w:t>- Ах, да, я! Приём, что такое?</w:t>
        <w:br/>
        <w:t>- Опять спал?</w:t>
        <w:br/>
        <w:t>- Никак нет!</w:t>
        <w:br/>
        <w:t>- Ладно. Окажи поддержку Пину и Копатычу. Координаты выслала, расчётное время 1 час.</w:t>
        <w:br/>
        <w:t>- Понял, всё будет в лучшем виде.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Закончив и эту связь, Совунья разлеглась на кресле и забросила ноги на стол врось. Отставив чай она крепко потянулась.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Огххх, старость не радость. Чем бы заняться когда закончим? Хммм, схожу на шопинг.</w:t>
      </w:r>
    </w:p>
    <w:p>
      <w:pPr>
        <w:pStyle w:val="BodyText"/>
        <w:bidi w:val="0"/>
        <w:jc w:val="start"/>
        <w:rPr/>
      </w:pPr>
      <w:r>
        <w:rPr>
          <w:lang w:val="ru-RU"/>
        </w:rPr>
        <w:t>Совунья наметила себе планы заранее. Осталось лишь что-бы исполнители не подкачали. А те самые исполнители, в это время, уже мчались на пикапе по пескам. Прицеп пикапа был плотно замотан чёрным полотном, а в машине сидело двое мужчин. За рулём был Пин, не самый коммуникабельный мужчина что всегда был в своих авиаторных очках. На соседнем сиденье сидел огромный Копатыч. Ветеран что прошёл несколько войн, ему не хватало места в машине, потому он высунул одну руку из окна и держался за крышу машины. Копатыч был гладко выбрит на голове, но имел шикарную отпущенную до груди бороду. Руки и голова Копатыча были в татуировках, которые напоминали ему разные этапы жизни. В очередной раз вздохнув, он обратился к Пину.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Скоро приедем?</w:t>
        <w:br/>
        <w:t>- Йа-Йа! Уже пара минут до точьки!</w:t>
        <w:br/>
        <w:t>- Вот и хорошо. Закончим побыстрее.</w:t>
      </w:r>
    </w:p>
    <w:p>
      <w:pPr>
        <w:pStyle w:val="BodyText"/>
        <w:bidi w:val="0"/>
        <w:jc w:val="start"/>
        <w:rPr/>
      </w:pPr>
      <w:r>
        <w:rPr>
          <w:lang w:val="ru-RU"/>
        </w:rPr>
        <w:t>Съехав с дороги и забравшись за ближайшую песчаную дюну, они вышли из машины. Копатыч и Пин поснимали замки с полотна на прицепе пикапа и сбросили его. Прицеп был под завязку заполнен оружием, боеприпасами и другими необходимостями. Копатыч достал из прицепа большой бронещит и лопату, а затем пошёл закапывать их в месте, где будет огневая точка. Пин вытаскивал из прицепа взрывчатку и приводил её в готовое состояние, вместе с другими средствами что сам использует.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Эй, тебе помочь?</w:t>
        <w:br/>
        <w:t>- Да, поставь, пожалуйста, миномёт.</w:t>
        <w:br/>
        <w:t>- Эххх, сейчас.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Копатыч одной рукой поддёрнул миномёт к себе и достал его из машины. Используя лопату и ещё один бронещит, он уложил для Пина неплохую точку для огня.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Спасибо, дружище.</w:t>
        <w:br/>
        <w:t>- Та не за что.</w:t>
      </w:r>
    </w:p>
    <w:p>
      <w:pPr>
        <w:pStyle w:val="BodyText"/>
        <w:bidi w:val="0"/>
        <w:jc w:val="start"/>
        <w:rPr/>
      </w:pPr>
      <w:r>
        <w:rPr>
          <w:lang w:val="ru-RU"/>
        </w:rPr>
        <w:t>Закончив возводить для себя бронированное укрытие и спрятав его в песке, Копатыч наконец-то достал и своё оружие. Крупнокалиберный пулемёт КПВТ купленный на чёрном рынке в России. Этот пулемёт обычно ставят лишь на технику, типо танков, но он любил его и просто так. С трудом поставив его в свой возведённый за пол часа бункер, Копатыч вздохнул в очередной раз. Он поставил возле пулемёта сразу два полных ящика боеприпасов и вставил ленту первого в оружие.</w:t>
      </w:r>
    </w:p>
    <w:p>
      <w:pPr>
        <w:pStyle w:val="BodyText"/>
        <w:bidi w:val="0"/>
        <w:jc w:val="start"/>
        <w:rPr/>
      </w:pPr>
      <w:r>
        <w:rPr>
          <w:lang w:val="ru-RU"/>
        </w:rPr>
        <w:t>- Пин, я всё.</w:t>
        <w:br/>
        <w:t xml:space="preserve">- </w:t>
      </w:r>
      <w:r>
        <w:rPr>
          <w:lang w:val="en-CA"/>
        </w:rPr>
        <w:t>D</w:t>
      </w:r>
      <w:r>
        <w:rPr>
          <w:lang w:val="ru-RU"/>
        </w:rPr>
        <w:t>as ist fantastisch, мой друг. Я тоже закончил.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Вокруг Пина лежали грамотно сложенный снаряды для миномёта и пара ручных гранатомётов. Вдруг рация Копатыча подала сигнал.</w:t>
      </w:r>
    </w:p>
    <w:p>
      <w:pPr>
        <w:pStyle w:val="BodyText"/>
        <w:bidi w:val="0"/>
        <w:jc w:val="start"/>
        <w:rPr/>
      </w:pPr>
      <w:r>
        <w:rPr>
          <w:lang w:val="ru-RU"/>
        </w:rPr>
        <w:t>- Приём, это Лосяш.</w:t>
        <w:br/>
        <w:t>- О, приём, Лосяш, это Копатыч. Ты уже на месте?</w:t>
        <w:br/>
        <w:t>- Всё так. Беспилотники уже на позициях и будут обеспечивать ситуационную осведомлённость, так же готов обеспечить 16 ракет.</w:t>
        <w:br/>
        <w:t>- Понятно-понятно. Ну, наблюдай, и говори нам если что надо будет. Конец связи.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Копатыч сел за свой пулемёт и уже подготовился к стычке. Пин также достал ручной гранатомёт и стал ожидать конвой. Не прошло и 10 минут как на дороге появились машины. Около 15 легковых автомобилей и 3 грузовика.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Людей перевозят точно в грузовиках, там должно быть около 50 заложников.</w:t>
        <w:br/>
        <w:t>- Понял. Значит стреляю по машинам. Пин, по твоему сигналу.</w:t>
        <w:br/>
        <w:t>- Принял.</w:t>
      </w:r>
    </w:p>
    <w:p>
      <w:pPr>
        <w:pStyle w:val="BodyText"/>
        <w:bidi w:val="0"/>
        <w:jc w:val="start"/>
        <w:rPr/>
      </w:pPr>
      <w:r>
        <w:rPr>
          <w:lang w:val="ru-RU"/>
        </w:rPr>
        <w:t>Они дали машинам подъехать поближе. Ещё немного поближе. И ещё чуть-чуть. Только ведущая машина оказалась перед огневой позицией Копатыча, Пин взобрался на дюну и выстрелил по дороге из РПГ. Следом он сразу достал многозарядный гранатомёт и стал обстреливать перед колонны что-бы она остановилась. Как и ожидалось, колонна запаниковала и остановилась. В пустыне бежать было совсем некуда. Копатыч тоже открыл огонь. Его пулемёт пробивал жалкие легковые машины насквозь, поражая всех кто был внутри. Остановившаяся колонна попыталась дать отпор и начала стрелять из автоматов по месту, откуда стрелял Копатыч. Но их маленький калибр не пробивал бронещиты которые Копатыч установил вокруг. На колонну ссыпался дождь крупных патронов, пока у Копатыча не закончился первый ящик. Он ногой отбросил его в сторону и начал заряжать следующую ленту. Вооружённые люди колонны подумали что сейчас самое время, и бросили машины пытаясь добежать до дюны и взять её штурмом. К их сожалению, наконец-то начали падать снаряды, которые ещё секунд 30 назад начал запускать Пин из миномёта. Разброс был великоват, но этого хватило запугать нападавших и те вернулись за машины. Огонь с обоих сторон прекратился.</w:t>
      </w:r>
    </w:p>
    <w:p>
      <w:pPr>
        <w:pStyle w:val="BodyText"/>
        <w:bidi w:val="0"/>
        <w:jc w:val="start"/>
        <w:rPr/>
      </w:pPr>
      <w:r>
        <w:rPr>
          <w:lang w:val="ru-RU"/>
        </w:rPr>
        <w:t>- Копатыч, приём.</w:t>
        <w:br/>
        <w:t>- Да, Лосяш, слушаю.</w:t>
        <w:br/>
        <w:t>- Двое за первой машиной, за капотом.</w:t>
        <w:br/>
        <w:t>- Понял.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Прицелившись, Копатыч выпустил короткую очередь в место, которое ему указал Лосяш.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Один за второй машиной, по центру.</w:t>
        <w:br/>
        <w:t>- Понял.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Новая очередь была выпущена пулемётом. Собираясь уже стрелять дальше, Лосяш его остановил.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Погоди, прекрати огонь.</w:t>
        <w:br/>
        <w:t>- Что там?</w:t>
        <w:br/>
        <w:t>- Смотри!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Вооружённые люди начали один за одним выходить из-за машин с поднятыми руками, в одной руке они держали автомат, а в другой магазин от него.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Они сдаются.</w:t>
        <w:br/>
        <w:t>- Разумно.</w:t>
      </w:r>
    </w:p>
    <w:p>
      <w:pPr>
        <w:pStyle w:val="BodyText"/>
        <w:bidi w:val="0"/>
        <w:jc w:val="start"/>
        <w:rPr/>
      </w:pPr>
      <w:r>
        <w:rPr>
          <w:lang w:val="ru-RU"/>
        </w:rPr>
        <w:t>Люди медленно шли в направлении дюны, но Копатыч выстрелил тем перед ногами, что-бы они остановились. Собралось порядка двух десятков людей, что сейчас не знали что делать, они просто стояли с поднятыми руками. Пин решил запустить маленький квадрокоптер и надев очки, подлетел к группе сдавшихся. Они смотрели на квадрокоптер со страхом и не понимали что он хочет. Пин остановился перед самым первым в строю и покрутился, указывая что-бы тот шёл за ним. Мужчина послушался и пошёл следом, выбросив автомат и магазин к своим ногам. По заходу на дюну, его скрутил Копатыч и крепко связал ему руки вместе с ногами. Так они связали всех сдавшихся.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Пин, держи их на прицеле, я пойду проверю заложников.</w:t>
        <w:br/>
        <w:t>- Принял.</w:t>
      </w:r>
    </w:p>
    <w:p>
      <w:pPr>
        <w:pStyle w:val="BodyText"/>
        <w:bidi w:val="0"/>
        <w:jc w:val="start"/>
        <w:rPr/>
      </w:pPr>
      <w:r>
        <w:rPr>
          <w:lang w:val="ru-RU"/>
        </w:rPr>
        <w:t>Копатыч взял из пикапа последнее что там было, бронированный штурмовой щит и небольшой дробовик. Дойдя до грузовиков, он аккуратно открывал их и заставлял людей выходить по одному, обыскивая каждого. Во всех грузовиках к счастью не оказалось скрытых боевиков. И ещё раз вздохнув, Копатыч достал рацию.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Совунья, приём.</w:t>
        <w:br/>
        <w:t>- Да-да, слушаю?</w:t>
        <w:br/>
        <w:t>- Работа выполнена, все люди у нас. Тут ещё 18 боевиков сдалось, мы их связали.</w:t>
        <w:br/>
        <w:t>- Пррррелестно. Собирайтесь и уходите, обо всём остальном позаботиться армия.</w:t>
        <w:br/>
        <w:t>- Принято, конец связи.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Копатыч обратился к освобождённым людям, которые сейчас тихо шептались друг между другом.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Кто из вас военный?</w:t>
        <w:br/>
        <w:t>- Я.</w:t>
        <w:br/>
        <w:t>- И я.</w:t>
        <w:br/>
        <w:t>- Я тоже.</w:t>
        <w:br/>
        <w:t>- Отлично, всем идти за мной, трое военных выйдите из толпы и идите первыми.</w:t>
      </w:r>
    </w:p>
    <w:p>
      <w:pPr>
        <w:pStyle w:val="BodyText"/>
        <w:bidi w:val="0"/>
        <w:jc w:val="start"/>
        <w:rPr/>
      </w:pPr>
      <w:r>
        <w:rPr>
          <w:lang w:val="ru-RU"/>
        </w:rPr>
        <w:t>Копатыч привёл всех к месту, где на земле лежали связанные боевики. Пин уже заканчивал убирать всё снаряжение назад в багажник пикапа. Люди много болтали что вот всё закончилось и их наконец спасли. Копатыч выстрелил в воздух прекратив разговоры.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- Всем стоять здесь. Как только мы уедем, трое военных пойдут назад к тем машинам и возьмут автоматы себе что там валяются. В течении пары часов за вами приедет армия. Заложников трогать запрещаю. Кто-то рыпнеться до того как мы уедем, застрелю на месте.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Толпа замолчала и следовала приказам бородатого Копатыча. Пин взял на себя роль смотреть за всеми, пока Копатыч закончил паковать самые тяжёлые предметы. Двое сели в машину и дали по газам отсюда, подняв облако песка.</w:t>
      </w:r>
    </w:p>
    <w:p>
      <w:pPr>
        <w:pStyle w:val="BodyText"/>
        <w:bidi w:val="0"/>
        <w:jc w:val="start"/>
        <w:rPr/>
      </w:pPr>
      <w:r>
        <w:rPr>
          <w:lang w:val="ru-RU"/>
        </w:rPr>
        <w:t>- Хэй, Копатыч, ты же не собирался в них стрелять?</w:t>
        <w:br/>
        <w:t>- Тск, конечно нет. Просто надо было как-то поддержать дисциплину что-бы не начались проблемы.</w:t>
        <w:br/>
        <w:t>- Так и знал.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Копатыч и Пин успешно доехали до берега моря, где быстро погрузили машину на катер и отправились в море. В самом же штабе Совунья собрала отчёт ото всех и вернулась к Кар-Карычу.</w:t>
      </w:r>
    </w:p>
    <w:p>
      <w:pPr>
        <w:pStyle w:val="BodyText"/>
        <w:bidi w:val="0"/>
        <w:jc w:val="start"/>
        <w:rPr/>
      </w:pPr>
      <w:r>
        <w:rPr>
          <w:lang w:val="ru-RU"/>
        </w:rPr>
        <w:t>- Уже вечер, есть новости?</w:t>
        <w:br/>
        <w:t>- Именно. Мы закончили работу, а также, как и было условлено, нам заплатили всю сумму наличными, плюс 100 000 долларов за каждого схваченного Копатычем и Пином. Крош и Ёжик уже забрали посылку и возвращаются.</w:t>
        <w:br/>
        <w:t>- Лучше и быть не могло. Скажи всем возвращаться.</w:t>
        <w:br/>
        <w:t>- Все уже в пути.</w:t>
        <w:br/>
        <w:t>- Ах ты, обогнала меня. Тогда другое. Попроси Бараша связаться с нашими информаторами и заказчиками, нужно обсудить итоги миссии.</w:t>
        <w:br/>
        <w:t>- Хорошо. Куда направляемся теперь?</w:t>
        <w:br/>
        <w:t>- К тем, кто у нас заказывал эту миссию спасения. Мы едем в США.</w:t>
        <w:br/>
        <w:t>- Хохохо, отлично.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Совунья опять ушла не закрыв дверь, но Кар-Карыч уже давно не обижается на это, а просто смирился.</w:t>
      </w:r>
    </w:p>
    <w:p>
      <w:pPr>
        <w:pStyle w:val="BodyText"/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- Ещё одна успешная миссия, ещё одна зарплата. Осталось теперь только отчётов от Бараша дождаться, и на этом точно конец. А пока, США. Хммм, в каком же порту мы будем стоять? Надо подумать…</w:t>
      </w:r>
    </w:p>
    <w:sectPr>
      <w:headerReference w:type="default" r:id="rId3"/>
      <w:headerReference w:type="first" r:id="rId4"/>
      <w:type w:val="nextPage"/>
      <w:pgSz w:w="7056" w:h="10368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Rubik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Segoe Print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framePr fillcolor="#CCCCCC"/>
      <w:bidi w:val="0"/>
      <w:jc w:val="start"/>
      <w:rPr>
        <w:rFonts w:ascii="Segoe Print" w:hAnsi="Segoe Print"/>
        <w:b/>
        <w:bCs/>
        <w:lang w:val="en-CA"/>
      </w:rPr>
    </w:pPr>
    <w:r>
      <w:rPr>
        <w:rFonts w:ascii="Segoe Print" w:hAnsi="Segoe Print"/>
        <w:b/>
        <w:bCs/>
        <w:lang w:val="en-CA"/>
      </w:rPr>
      <w:t>AR-ou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Rubik" w:hAnsi="Rubik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Rubik" w:hAnsi="Rubik"/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Rubik" w:hAnsi="Rubik"/>
      <w:lang w:val="en-C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rFonts w:ascii="Rubik" w:hAnsi="Rubik"/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4896" w:leader="dot"/>
      </w:tabs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2448" w:leader="none"/>
        <w:tab w:val="right" w:pos="489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Novel</Template>
  <TotalTime>110</TotalTime>
  <Application>LibreOffice/7.6.0.3$Windows_X86_64 LibreOffice_project/69edd8b8ebc41d00b4de3915dc82f8f0fc3b6265</Application>
  <AppVersion>15.0000</AppVersion>
  <Pages>23</Pages>
  <Words>2306</Words>
  <Characters>11827</Characters>
  <CharactersWithSpaces>14056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2023-12-12T11:31:55Z</dcterms:created>
  <dc:creator/>
  <dc:description/>
  <dc:language>en-CA</dc:language>
  <cp:lastModifiedBy/>
  <dcterms:modified xsi:type="dcterms:W3CDTF">2023-12-12T13:22:47Z</dcterms:modified>
  <cp:revision>2</cp:revision>
  <dc:subject/>
  <dc:title>Novel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LXIX</vt:lpwstr>
  </property>
  <property fmtid="{D5CDD505-2E9C-101B-9397-08002B2CF9AE}" pid="3" name="How to reach me?">
    <vt:lpwstr>Twitter: @LXIX_creator</vt:lpwstr>
  </property>
</Properties>
</file>